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AC01BD" w14:textId="3BC4E927" w:rsidR="006D3A72" w:rsidRDefault="002C1DC1" w:rsidP="002C1DC1">
      <w:r>
        <w:rPr>
          <w:noProof/>
        </w:rPr>
        <w:drawing>
          <wp:inline distT="0" distB="0" distL="0" distR="0" wp14:anchorId="2A1FF21D" wp14:editId="24B7D722">
            <wp:extent cx="5943600" cy="26987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co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5BAA" w14:textId="64A50BB2" w:rsidR="002C1DC1" w:rsidRDefault="002C1DC1" w:rsidP="002C1DC1">
      <w:r>
        <w:rPr>
          <w:noProof/>
        </w:rPr>
        <w:drawing>
          <wp:inline distT="0" distB="0" distL="0" distR="0" wp14:anchorId="16EE2238" wp14:editId="5D6F4693">
            <wp:extent cx="5943600" cy="260350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99EBF1" wp14:editId="7E05D8F0">
            <wp:extent cx="6045200" cy="1905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ABEA221" w14:textId="1A3A72D8" w:rsidR="002C1DC1" w:rsidRDefault="002C1DC1" w:rsidP="002C1DC1"/>
    <w:p w14:paraId="4F548995" w14:textId="30CA2885" w:rsidR="002C1DC1" w:rsidRDefault="002C1DC1" w:rsidP="002C1DC1">
      <w:r>
        <w:rPr>
          <w:noProof/>
        </w:rPr>
        <w:lastRenderedPageBreak/>
        <w:drawing>
          <wp:inline distT="0" distB="0" distL="0" distR="0" wp14:anchorId="3C5FBC4E" wp14:editId="6F01BD5A">
            <wp:extent cx="5943600" cy="19177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ncome vs send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55D9" w14:textId="2FE9E57C" w:rsidR="002C1DC1" w:rsidRDefault="002C1DC1" w:rsidP="002C1DC1">
      <w:r>
        <w:rPr>
          <w:noProof/>
        </w:rPr>
        <w:drawing>
          <wp:inline distT="0" distB="0" distL="0" distR="0" wp14:anchorId="3E8847C3" wp14:editId="451F9D16">
            <wp:extent cx="5854700" cy="238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us behav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81FD" w14:textId="69B3667C" w:rsidR="002C1DC1" w:rsidRPr="002C1DC1" w:rsidRDefault="002C1DC1" w:rsidP="002C1DC1">
      <w:r>
        <w:rPr>
          <w:noProof/>
        </w:rPr>
        <w:drawing>
          <wp:inline distT="0" distB="0" distL="0" distR="0" wp14:anchorId="226F97DD" wp14:editId="6E5047C7">
            <wp:extent cx="6731000" cy="33591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campaign accep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100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DC1" w:rsidRPr="002C1DC1" w:rsidSect="00DD5358">
      <w:headerReference w:type="default" r:id="rId13"/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02F3F9" w14:textId="77777777" w:rsidR="000D1CCF" w:rsidRDefault="000D1CCF">
      <w:pPr>
        <w:spacing w:line="240" w:lineRule="auto"/>
      </w:pPr>
      <w:r>
        <w:separator/>
      </w:r>
    </w:p>
  </w:endnote>
  <w:endnote w:type="continuationSeparator" w:id="0">
    <w:p w14:paraId="50C0DCB8" w14:textId="77777777" w:rsidR="000D1CCF" w:rsidRDefault="000D1C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D4519E" w14:textId="77777777" w:rsidR="000D1CCF" w:rsidRDefault="000D1CCF">
      <w:pPr>
        <w:spacing w:line="240" w:lineRule="auto"/>
      </w:pPr>
      <w:r>
        <w:separator/>
      </w:r>
    </w:p>
  </w:footnote>
  <w:footnote w:type="continuationSeparator" w:id="0">
    <w:p w14:paraId="50833043" w14:textId="77777777" w:rsidR="000D1CCF" w:rsidRDefault="000D1C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EDFCC7" w14:textId="6105097E" w:rsidR="002C1DC1" w:rsidRPr="002C1DC1" w:rsidRDefault="002C1DC1" w:rsidP="002C1DC1">
    <w:pPr>
      <w:pStyle w:val="Header"/>
      <w:jc w:val="center"/>
      <w:rPr>
        <w:b/>
        <w:sz w:val="48"/>
        <w:szCs w:val="48"/>
      </w:rPr>
    </w:pPr>
    <w:r w:rsidRPr="002C1DC1">
      <w:rPr>
        <w:b/>
        <w:sz w:val="48"/>
        <w:szCs w:val="48"/>
      </w:rPr>
      <w:t>Customer Personality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10"/>
  </w:num>
  <w:num w:numId="2">
    <w:abstractNumId w:val="10"/>
    <w:lvlOverride w:ilvl="0">
      <w:startOverride w:val="1"/>
    </w:lvlOverride>
  </w:num>
  <w:num w:numId="3">
    <w:abstractNumId w:val="10"/>
  </w:num>
  <w:num w:numId="4">
    <w:abstractNumId w:val="10"/>
    <w:lvlOverride w:ilvl="0">
      <w:startOverride w:val="1"/>
    </w:lvlOverride>
  </w:num>
  <w:num w:numId="5">
    <w:abstractNumId w:val="8"/>
  </w:num>
  <w:num w:numId="6">
    <w:abstractNumId w:val="10"/>
    <w:lvlOverride w:ilvl="0">
      <w:startOverride w:val="1"/>
    </w:lvlOverride>
  </w:num>
  <w:num w:numId="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DC1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D1CCF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1DC1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91560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79B2019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2026-06-16T08:18:00Z</dcterms:created>
  <dcterms:modified xsi:type="dcterms:W3CDTF">2026-06-16T08:31:00Z</dcterms:modified>
</cp:coreProperties>
</file>